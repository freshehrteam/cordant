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32B" w:rsidRDefault="0017063C" w:rsidP="0099132B">
      <w:pPr>
        <w:spacing w:after="0" w:line="240" w:lineRule="auto"/>
        <w:ind w:left="-142" w:hanging="709"/>
        <w:contextualSpacing/>
        <w:rPr>
          <w:rFonts w:ascii="Times New Roman" w:hAnsi="Times New Roman" w:cs="Times New Roman"/>
        </w:rPr>
      </w:pPr>
      <w:r>
        <w:rPr>
          <w:noProof/>
          <w:lang w:eastAsia="en-GB"/>
        </w:rPr>
        <w:drawing>
          <wp:inline distT="0" distB="0" distL="0" distR="0" wp14:anchorId="2007525E" wp14:editId="53EF96C5">
            <wp:extent cx="8443052" cy="6858000"/>
            <wp:effectExtent l="0" t="762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4097" cy="6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9132B">
        <w:rPr>
          <w:rFonts w:ascii="Times New Roman" w:eastAsia="Times New Roman" w:hAnsi="Times New Roman" w:cs="Times New Roman"/>
          <w:sz w:val="20"/>
          <w:szCs w:val="20"/>
          <w:lang w:eastAsia="en-GB"/>
        </w:rPr>
        <w:t>*</w:t>
      </w:r>
      <w:r w:rsidR="0099132B" w:rsidRPr="0099132B">
        <w:rPr>
          <w:rFonts w:ascii="Times New Roman" w:eastAsia="Times New Roman" w:hAnsi="Times New Roman" w:cs="Times New Roman"/>
          <w:sz w:val="20"/>
          <w:szCs w:val="20"/>
          <w:lang w:eastAsia="en-GB"/>
        </w:rPr>
        <w:t>For</w:t>
      </w:r>
      <w:r w:rsidR="0099132B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more </w:t>
      </w:r>
      <w:r w:rsidR="0099132B" w:rsidRPr="0099132B">
        <w:rPr>
          <w:rFonts w:ascii="Times New Roman" w:eastAsia="Times New Roman" w:hAnsi="Times New Roman" w:cs="Times New Roman"/>
          <w:sz w:val="20"/>
          <w:szCs w:val="20"/>
          <w:lang w:eastAsia="en-GB"/>
        </w:rPr>
        <w:t>information</w:t>
      </w:r>
      <w:r w:rsidR="0099132B" w:rsidRPr="0099132B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see NGH Care Plan Guidelines</w:t>
      </w:r>
      <w:r w:rsidR="0099132B" w:rsidRPr="0099132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</w:t>
      </w:r>
      <w:r w:rsidR="00253CFA">
        <w:rPr>
          <w:rFonts w:ascii="Times New Roman" w:hAnsi="Times New Roman" w:cs="Times New Roman"/>
        </w:rPr>
        <w:t xml:space="preserve">             </w:t>
      </w:r>
    </w:p>
    <w:p w:rsidR="0099132B" w:rsidRDefault="0099132B" w:rsidP="0099132B">
      <w:pPr>
        <w:spacing w:after="0" w:line="240" w:lineRule="auto"/>
        <w:ind w:hanging="851"/>
        <w:contextualSpacing/>
        <w:rPr>
          <w:rFonts w:ascii="Times New Roman" w:hAnsi="Times New Roman" w:cs="Times New Roman"/>
          <w:sz w:val="18"/>
          <w:szCs w:val="18"/>
        </w:rPr>
      </w:pPr>
    </w:p>
    <w:p w:rsidR="0017063C" w:rsidRPr="0099132B" w:rsidRDefault="0099132B" w:rsidP="0099132B">
      <w:pPr>
        <w:spacing w:after="0" w:line="240" w:lineRule="auto"/>
        <w:ind w:hanging="851"/>
        <w:contextualSpacing/>
      </w:pPr>
      <w:r w:rsidRPr="0017063C">
        <w:rPr>
          <w:rFonts w:ascii="Times New Roman" w:hAnsi="Times New Roman" w:cs="Times New Roman"/>
          <w:sz w:val="18"/>
          <w:szCs w:val="18"/>
        </w:rPr>
        <w:t xml:space="preserve">Nightingale Hammerson </w:t>
      </w:r>
      <w:r>
        <w:rPr>
          <w:rFonts w:ascii="Times New Roman" w:hAnsi="Times New Roman" w:cs="Times New Roman"/>
          <w:sz w:val="18"/>
          <w:szCs w:val="18"/>
        </w:rPr>
        <w:t>May 2016</w:t>
      </w:r>
      <w:r>
        <w:rPr>
          <w:rFonts w:ascii="Times New Roman" w:hAnsi="Times New Roman" w:cs="Times New Roman"/>
          <w:sz w:val="18"/>
          <w:szCs w:val="18"/>
        </w:rPr>
        <w:t xml:space="preserve">           </w:t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18"/>
          <w:szCs w:val="18"/>
        </w:rPr>
        <w:tab/>
        <w:t xml:space="preserve">                    </w:t>
      </w:r>
      <w:r w:rsidR="0017063C" w:rsidRPr="0017063C">
        <w:rPr>
          <w:rFonts w:ascii="Times New Roman" w:hAnsi="Times New Roman" w:cs="Times New Roman"/>
          <w:sz w:val="24"/>
          <w:szCs w:val="24"/>
        </w:rPr>
        <w:t>C16b – Page 1 of 1</w:t>
      </w:r>
      <w:r w:rsidR="0017063C" w:rsidRPr="0017063C">
        <w:rPr>
          <w:rFonts w:ascii="Times New Roman" w:hAnsi="Times New Roman" w:cs="Times New Roman"/>
        </w:rPr>
        <w:t xml:space="preserve"> </w:t>
      </w:r>
      <w:r w:rsidR="0017063C">
        <w:rPr>
          <w:rFonts w:ascii="Times New Roman" w:hAnsi="Times New Roman" w:cs="Times New Roman"/>
        </w:rPr>
        <w:t xml:space="preserve">                                                    </w:t>
      </w:r>
    </w:p>
    <w:p w:rsidR="0099132B" w:rsidRPr="0099132B" w:rsidRDefault="0099132B">
      <w:pPr>
        <w:ind w:hanging="851"/>
      </w:pPr>
    </w:p>
    <w:sectPr w:rsidR="0099132B" w:rsidRPr="0099132B" w:rsidSect="0099132B">
      <w:headerReference w:type="default" r:id="rId8"/>
      <w:pgSz w:w="11906" w:h="16838"/>
      <w:pgMar w:top="1440" w:right="991" w:bottom="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7AC0" w:rsidRDefault="00157AC0" w:rsidP="00157AC0">
      <w:pPr>
        <w:spacing w:after="0" w:line="240" w:lineRule="auto"/>
      </w:pPr>
      <w:r>
        <w:separator/>
      </w:r>
    </w:p>
  </w:endnote>
  <w:endnote w:type="continuationSeparator" w:id="0">
    <w:p w:rsidR="00157AC0" w:rsidRDefault="00157AC0" w:rsidP="00157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7AC0" w:rsidRDefault="00157AC0" w:rsidP="00157AC0">
      <w:pPr>
        <w:spacing w:after="0" w:line="240" w:lineRule="auto"/>
      </w:pPr>
      <w:r>
        <w:separator/>
      </w:r>
    </w:p>
  </w:footnote>
  <w:footnote w:type="continuationSeparator" w:id="0">
    <w:p w:rsidR="00157AC0" w:rsidRDefault="00157AC0" w:rsidP="00157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03" w:type="dxa"/>
      <w:tblInd w:w="-74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4A0" w:firstRow="1" w:lastRow="0" w:firstColumn="1" w:lastColumn="0" w:noHBand="0" w:noVBand="1"/>
    </w:tblPr>
    <w:tblGrid>
      <w:gridCol w:w="2045"/>
      <w:gridCol w:w="1670"/>
      <w:gridCol w:w="2827"/>
      <w:gridCol w:w="4261"/>
    </w:tblGrid>
    <w:tr w:rsidR="00157AC0" w:rsidRPr="00157AC0" w:rsidTr="00577D19">
      <w:trPr>
        <w:trHeight w:val="419"/>
      </w:trPr>
      <w:tc>
        <w:tcPr>
          <w:tcW w:w="3715" w:type="dxa"/>
          <w:gridSpan w:val="2"/>
          <w:shd w:val="clear" w:color="auto" w:fill="auto"/>
        </w:tcPr>
        <w:p w:rsidR="00157AC0" w:rsidRPr="00157AC0" w:rsidRDefault="00157AC0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  <w:lang w:eastAsia="en-GB"/>
            </w:rPr>
          </w:pPr>
          <w:r w:rsidRPr="00157AC0">
            <w:rPr>
              <w:rFonts w:ascii="Times New Roman" w:eastAsia="Times New Roman" w:hAnsi="Times New Roman" w:cs="Times New Roman"/>
              <w:noProof/>
              <w:sz w:val="24"/>
              <w:szCs w:val="24"/>
              <w:lang w:eastAsia="en-GB"/>
            </w:rPr>
            <w:drawing>
              <wp:inline distT="0" distB="0" distL="0" distR="0" wp14:anchorId="21E53E6B" wp14:editId="729844E4">
                <wp:extent cx="2207895" cy="233680"/>
                <wp:effectExtent l="0" t="0" r="1905" b="0"/>
                <wp:docPr id="3" name="Picture 3" descr="\\Ngh-nt01\nightingale share\Marketing &amp; PR\NightingaleHammerson_logo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Ngh-nt01\nightingale share\Marketing &amp; PR\NightingaleHammerson_logo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0789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8" w:type="dxa"/>
          <w:gridSpan w:val="2"/>
          <w:shd w:val="clear" w:color="auto" w:fill="auto"/>
        </w:tcPr>
        <w:p w:rsidR="00157AC0" w:rsidRPr="00A87AF3" w:rsidRDefault="00157AC0" w:rsidP="00A87AF3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</w:pPr>
          <w:r w:rsidRPr="00157AC0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>C1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>6b</w:t>
          </w:r>
          <w:r w:rsidRPr="00157AC0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 xml:space="preserve"> – </w:t>
          </w:r>
          <w:r w:rsidR="00A87AF3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 xml:space="preserve">CORNELL SCALE FOR DEPRESSION </w:t>
          </w:r>
          <w:r w:rsidRPr="00157AC0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 xml:space="preserve"> </w:t>
          </w:r>
          <w:r w:rsidR="00A87AF3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en-GB"/>
            </w:rPr>
            <w:t>IN DEMENTIA</w:t>
          </w:r>
        </w:p>
      </w:tc>
    </w:tr>
    <w:tr w:rsidR="00157AC0" w:rsidRPr="00157AC0" w:rsidTr="00577D19">
      <w:tc>
        <w:tcPr>
          <w:tcW w:w="2045" w:type="dxa"/>
          <w:shd w:val="clear" w:color="auto" w:fill="auto"/>
        </w:tcPr>
        <w:p w:rsidR="00157AC0" w:rsidRPr="00157AC0" w:rsidRDefault="00157AC0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  <w:r w:rsidRPr="00157AC0"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>RESIDENT’S NAME:</w:t>
          </w:r>
        </w:p>
        <w:p w:rsidR="00157AC0" w:rsidRPr="00157AC0" w:rsidRDefault="00157AC0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</w:p>
        <w:p w:rsidR="00157AC0" w:rsidRPr="00157AC0" w:rsidRDefault="00157AC0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</w:p>
      </w:tc>
      <w:tc>
        <w:tcPr>
          <w:tcW w:w="1670" w:type="dxa"/>
          <w:shd w:val="clear" w:color="auto" w:fill="auto"/>
        </w:tcPr>
        <w:p w:rsidR="00157AC0" w:rsidRPr="00157AC0" w:rsidRDefault="00253CFA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 xml:space="preserve">            </w:t>
          </w:r>
          <w:r w:rsidR="00157AC0" w:rsidRPr="00157AC0"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>UNIT:</w:t>
          </w:r>
        </w:p>
        <w:p w:rsidR="00157AC0" w:rsidRPr="00157AC0" w:rsidRDefault="00157AC0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</w:p>
      </w:tc>
      <w:tc>
        <w:tcPr>
          <w:tcW w:w="2827" w:type="dxa"/>
          <w:shd w:val="clear" w:color="auto" w:fill="auto"/>
        </w:tcPr>
        <w:p w:rsidR="00157AC0" w:rsidRPr="00157AC0" w:rsidRDefault="00253CFA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 xml:space="preserve">            </w:t>
          </w:r>
          <w:r w:rsidR="00157AC0" w:rsidRPr="00157AC0"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>COMPLETED BY:</w:t>
          </w:r>
        </w:p>
      </w:tc>
      <w:tc>
        <w:tcPr>
          <w:tcW w:w="4261" w:type="dxa"/>
          <w:shd w:val="clear" w:color="auto" w:fill="auto"/>
        </w:tcPr>
        <w:p w:rsidR="00157AC0" w:rsidRPr="00157AC0" w:rsidRDefault="00253CFA" w:rsidP="00157AC0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</w:pPr>
          <w:r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 xml:space="preserve">               </w:t>
          </w:r>
          <w:r w:rsidR="00157AC0" w:rsidRPr="00157AC0">
            <w:rPr>
              <w:rFonts w:ascii="Times New Roman" w:eastAsia="Times New Roman" w:hAnsi="Times New Roman" w:cs="Times New Roman"/>
              <w:b/>
              <w:sz w:val="20"/>
              <w:szCs w:val="20"/>
              <w:lang w:eastAsia="en-GB"/>
            </w:rPr>
            <w:t>TODAY’S DATE:</w:t>
          </w:r>
        </w:p>
      </w:tc>
    </w:tr>
  </w:tbl>
  <w:p w:rsidR="00157AC0" w:rsidRDefault="00157A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Y2szAzMDM0NDa0sDRX0lEKTi0uzszPAykwqQUAtDlPHSwAAAA="/>
  </w:docVars>
  <w:rsids>
    <w:rsidRoot w:val="00157AC0"/>
    <w:rsid w:val="00032543"/>
    <w:rsid w:val="000F3A9F"/>
    <w:rsid w:val="00157AC0"/>
    <w:rsid w:val="0017063C"/>
    <w:rsid w:val="00253CFA"/>
    <w:rsid w:val="002D2C69"/>
    <w:rsid w:val="00577D19"/>
    <w:rsid w:val="0099132B"/>
    <w:rsid w:val="00A87AF3"/>
    <w:rsid w:val="00AA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AC0"/>
  </w:style>
  <w:style w:type="paragraph" w:styleId="Footer">
    <w:name w:val="footer"/>
    <w:basedOn w:val="Normal"/>
    <w:link w:val="FooterChar"/>
    <w:uiPriority w:val="99"/>
    <w:unhideWhenUsed/>
    <w:rsid w:val="00157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AC0"/>
  </w:style>
  <w:style w:type="paragraph" w:styleId="BalloonText">
    <w:name w:val="Balloon Text"/>
    <w:basedOn w:val="Normal"/>
    <w:link w:val="BalloonTextChar"/>
    <w:uiPriority w:val="99"/>
    <w:semiHidden/>
    <w:unhideWhenUsed/>
    <w:rsid w:val="00253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AC0"/>
  </w:style>
  <w:style w:type="paragraph" w:styleId="Footer">
    <w:name w:val="footer"/>
    <w:basedOn w:val="Normal"/>
    <w:link w:val="FooterChar"/>
    <w:uiPriority w:val="99"/>
    <w:unhideWhenUsed/>
    <w:rsid w:val="00157A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AC0"/>
  </w:style>
  <w:style w:type="paragraph" w:styleId="BalloonText">
    <w:name w:val="Balloon Text"/>
    <w:basedOn w:val="Normal"/>
    <w:link w:val="BalloonTextChar"/>
    <w:uiPriority w:val="99"/>
    <w:semiHidden/>
    <w:unhideWhenUsed/>
    <w:rsid w:val="00253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AE47B081</Template>
  <TotalTime>26</TotalTime>
  <Pages>1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Aniac</dc:creator>
  <cp:keywords/>
  <dc:description/>
  <cp:lastModifiedBy>Anna Ciejek</cp:lastModifiedBy>
  <cp:revision>9</cp:revision>
  <cp:lastPrinted>2016-06-09T10:58:00Z</cp:lastPrinted>
  <dcterms:created xsi:type="dcterms:W3CDTF">2015-11-29T23:33:00Z</dcterms:created>
  <dcterms:modified xsi:type="dcterms:W3CDTF">2016-06-09T12:21:00Z</dcterms:modified>
</cp:coreProperties>
</file>