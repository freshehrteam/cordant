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8C7" w:rsidRDefault="00B631AD" w:rsidP="000D38C7">
      <w:pPr>
        <w:jc w:val="center"/>
        <w:rPr>
          <w:rFonts w:ascii="Comic Sans MS" w:hAnsi="Comic Sans MS"/>
          <w:b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C6057" wp14:editId="4648BAFA">
                <wp:simplePos x="0" y="0"/>
                <wp:positionH relativeFrom="column">
                  <wp:posOffset>-76200</wp:posOffset>
                </wp:positionH>
                <wp:positionV relativeFrom="paragraph">
                  <wp:posOffset>261620</wp:posOffset>
                </wp:positionV>
                <wp:extent cx="6362700" cy="1057275"/>
                <wp:effectExtent l="0" t="0" r="1905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0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00CD" w:rsidRPr="000D38C7" w:rsidRDefault="00F600C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D38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Use in conjunction with End of Life </w:t>
                            </w:r>
                            <w:r w:rsidR="00B631AD" w:rsidRPr="000D38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care plan</w:t>
                            </w:r>
                          </w:p>
                          <w:p w:rsidR="00F600CD" w:rsidRDefault="00B631A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D38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Minimum Protocol started:</w:t>
                            </w:r>
                            <w:r w:rsidR="00E65CA4" w:rsidRPr="000D38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D38C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…………………..        Resident’s code……………..</w:t>
                            </w:r>
                          </w:p>
                          <w:p w:rsidR="000D38C7" w:rsidRPr="000D38C7" w:rsidRDefault="000D38C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667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Review date</w:t>
                            </w:r>
                            <w:proofErr w:type="gramStart"/>
                            <w:r w:rsidRPr="00D667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:………………….</w:t>
                            </w:r>
                            <w:proofErr w:type="gramEnd"/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  <w:p w:rsidR="00F600CD" w:rsidRPr="00F600CD" w:rsidRDefault="00F600CD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pt;margin-top:20.6pt;width:501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">
                <v:textbox>
                  <w:txbxContent>
                    <w:p w:rsidR="00F600CD" w:rsidRPr="000D38C7" w:rsidRDefault="00F600C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D38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Use in conjunction with End of Life </w:t>
                      </w:r>
                      <w:r w:rsidR="00B631AD" w:rsidRPr="000D38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care plan</w:t>
                      </w:r>
                    </w:p>
                    <w:p w:rsidR="00F600CD" w:rsidRDefault="00B631A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D38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Date Minimum Protocol started:</w:t>
                      </w:r>
                      <w:r w:rsidR="00E65CA4" w:rsidRPr="000D38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0D38C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…………………..        Resident’s code……………..</w:t>
                      </w:r>
                    </w:p>
                    <w:p w:rsidR="000D38C7" w:rsidRPr="000D38C7" w:rsidRDefault="000D38C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667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Review date</w:t>
                      </w:r>
                      <w:proofErr w:type="gramStart"/>
                      <w:r w:rsidRPr="00D667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:………………….</w:t>
                      </w:r>
                      <w:proofErr w:type="gramEnd"/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  <w:p w:rsidR="00F600CD" w:rsidRPr="00F600CD" w:rsidRDefault="00F600CD">
                      <w:pPr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01D6" w:rsidRPr="00B631AD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39ECB2" wp14:editId="1C3A6DBD">
                <wp:simplePos x="0" y="0"/>
                <wp:positionH relativeFrom="column">
                  <wp:posOffset>-5295900</wp:posOffset>
                </wp:positionH>
                <wp:positionV relativeFrom="paragraph">
                  <wp:posOffset>-1076325</wp:posOffset>
                </wp:positionV>
                <wp:extent cx="4067175" cy="6010275"/>
                <wp:effectExtent l="0" t="0" r="28575" b="2857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7175" cy="601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1D6" w:rsidRDefault="00CA01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417pt;margin-top:-84.75pt;width:320.25pt;height:47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">
                <v:textbox>
                  <w:txbxContent>
                    <w:p w:rsidR="00CA01D6" w:rsidRDefault="00CA01D6"/>
                  </w:txbxContent>
                </v:textbox>
              </v:shape>
            </w:pict>
          </mc:Fallback>
        </mc:AlternateContent>
      </w:r>
      <w:r w:rsidR="000D38C7">
        <w:rPr>
          <w:rFonts w:ascii="Times New Roman" w:hAnsi="Times New Roman" w:cs="Times New Roman"/>
          <w:b/>
          <w:sz w:val="24"/>
          <w:szCs w:val="24"/>
        </w:rPr>
        <w:t xml:space="preserve">GSF OBSERVATION CHART FOR </w:t>
      </w:r>
      <w:r w:rsidR="00886287">
        <w:rPr>
          <w:rFonts w:ascii="Times New Roman" w:hAnsi="Times New Roman" w:cs="Times New Roman"/>
          <w:b/>
          <w:sz w:val="24"/>
          <w:szCs w:val="24"/>
        </w:rPr>
        <w:t>PEOPLE ON CODE C</w:t>
      </w:r>
      <w:r w:rsidR="006663DE">
        <w:rPr>
          <w:rFonts w:ascii="Times New Roman" w:hAnsi="Times New Roman" w:cs="Times New Roman"/>
          <w:b/>
          <w:sz w:val="24"/>
          <w:szCs w:val="24"/>
        </w:rPr>
        <w:t xml:space="preserve"> AND D</w:t>
      </w:r>
    </w:p>
    <w:tbl>
      <w:tblPr>
        <w:tblStyle w:val="TableGrid"/>
        <w:tblpPr w:leftFromText="180" w:rightFromText="180" w:vertAnchor="text" w:horzAnchor="margin" w:tblpY="1788"/>
        <w:tblW w:w="10031" w:type="dxa"/>
        <w:tblLayout w:type="fixed"/>
        <w:tblLook w:val="04A0" w:firstRow="1" w:lastRow="0" w:firstColumn="1" w:lastColumn="0" w:noHBand="0" w:noVBand="1"/>
      </w:tblPr>
      <w:tblGrid>
        <w:gridCol w:w="959"/>
        <w:gridCol w:w="850"/>
        <w:gridCol w:w="1701"/>
        <w:gridCol w:w="2835"/>
        <w:gridCol w:w="1985"/>
        <w:gridCol w:w="1701"/>
      </w:tblGrid>
      <w:tr w:rsidR="000D38C7" w:rsidRPr="000D38C7" w:rsidTr="00E85680">
        <w:tc>
          <w:tcPr>
            <w:tcW w:w="959" w:type="dxa"/>
          </w:tcPr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</w:p>
        </w:tc>
        <w:tc>
          <w:tcPr>
            <w:tcW w:w="850" w:type="dxa"/>
          </w:tcPr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Time:</w:t>
            </w:r>
          </w:p>
        </w:tc>
        <w:tc>
          <w:tcPr>
            <w:tcW w:w="1701" w:type="dxa"/>
          </w:tcPr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Lt/</w:t>
            </w:r>
            <w:proofErr w:type="spellStart"/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Rt</w:t>
            </w:r>
            <w:proofErr w:type="spellEnd"/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/Back</w:t>
            </w:r>
          </w:p>
        </w:tc>
        <w:tc>
          <w:tcPr>
            <w:tcW w:w="2835" w:type="dxa"/>
          </w:tcPr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Pain score</w:t>
            </w: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&amp; outcome</w:t>
            </w:r>
          </w:p>
        </w:tc>
        <w:tc>
          <w:tcPr>
            <w:tcW w:w="1985" w:type="dxa"/>
          </w:tcPr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Mouth care</w:t>
            </w: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outcome</w:t>
            </w:r>
          </w:p>
        </w:tc>
        <w:tc>
          <w:tcPr>
            <w:tcW w:w="1701" w:type="dxa"/>
          </w:tcPr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38C7" w:rsidRPr="000D38C7" w:rsidRDefault="000D38C7" w:rsidP="000D38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8C7">
              <w:rPr>
                <w:rFonts w:ascii="Times New Roman" w:hAnsi="Times New Roman" w:cs="Times New Roman"/>
                <w:sz w:val="24"/>
                <w:szCs w:val="24"/>
              </w:rPr>
              <w:t>Sign &amp; Print name</w:t>
            </w: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  <w:tr w:rsidR="000D38C7" w:rsidTr="00E85680">
        <w:tc>
          <w:tcPr>
            <w:tcW w:w="959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850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2835" w:type="dxa"/>
          </w:tcPr>
          <w:p w:rsidR="000D38C7" w:rsidRDefault="000D38C7" w:rsidP="000D38C7">
            <w:pPr>
              <w:jc w:val="center"/>
            </w:pPr>
          </w:p>
        </w:tc>
        <w:tc>
          <w:tcPr>
            <w:tcW w:w="1985" w:type="dxa"/>
          </w:tcPr>
          <w:p w:rsidR="000D38C7" w:rsidRDefault="000D38C7" w:rsidP="000D38C7">
            <w:pPr>
              <w:jc w:val="center"/>
            </w:pPr>
          </w:p>
          <w:p w:rsidR="000D38C7" w:rsidRDefault="000D38C7" w:rsidP="000D38C7">
            <w:pPr>
              <w:jc w:val="center"/>
            </w:pPr>
          </w:p>
        </w:tc>
        <w:tc>
          <w:tcPr>
            <w:tcW w:w="1701" w:type="dxa"/>
          </w:tcPr>
          <w:p w:rsidR="000D38C7" w:rsidRDefault="000D38C7" w:rsidP="000D38C7">
            <w:pPr>
              <w:jc w:val="center"/>
            </w:pPr>
          </w:p>
        </w:tc>
      </w:tr>
    </w:tbl>
    <w:p w:rsidR="00A31EF0" w:rsidRPr="000D38C7" w:rsidRDefault="00A31EF0" w:rsidP="000D38C7">
      <w:pPr>
        <w:tabs>
          <w:tab w:val="left" w:pos="1380"/>
        </w:tabs>
        <w:rPr>
          <w:rFonts w:ascii="Comic Sans MS" w:hAnsi="Comic Sans MS"/>
        </w:rPr>
      </w:pPr>
    </w:p>
    <w:p w:rsidR="00B631AD" w:rsidRDefault="00B631AD" w:rsidP="00B631AD">
      <w:pPr>
        <w:jc w:val="center"/>
      </w:pPr>
    </w:p>
    <w:p w:rsidR="0004273D" w:rsidRPr="00D667E2" w:rsidRDefault="0004273D" w:rsidP="00D667E2">
      <w:pPr>
        <w:rPr>
          <w:sz w:val="28"/>
        </w:rPr>
      </w:pPr>
    </w:p>
    <w:sectPr w:rsidR="0004273D" w:rsidRPr="00D667E2" w:rsidSect="00DC7E5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566" w:bottom="1440" w:left="1440" w:header="708" w:footer="41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DBA" w:rsidRDefault="00CC7DBA" w:rsidP="00CA01D6">
      <w:pPr>
        <w:spacing w:after="0" w:line="240" w:lineRule="auto"/>
      </w:pPr>
      <w:r>
        <w:separator/>
      </w:r>
    </w:p>
  </w:endnote>
  <w:endnote w:type="continuationSeparator" w:id="0">
    <w:p w:rsidR="00CC7DBA" w:rsidRDefault="00CC7DBA" w:rsidP="00CA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63DE" w:rsidRDefault="006663D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2146189"/>
      <w:docPartObj>
        <w:docPartGallery w:val="Page Numbers (Bottom of Page)"/>
        <w:docPartUnique/>
      </w:docPartObj>
    </w:sdtPr>
    <w:sdtEndPr/>
    <w:sdtContent>
      <w:sdt>
        <w:sdtPr>
          <w:id w:val="2061283108"/>
          <w:docPartObj>
            <w:docPartGallery w:val="Page Numbers (Top of Page)"/>
            <w:docPartUnique/>
          </w:docPartObj>
        </w:sdtPr>
        <w:sdtEndPr/>
        <w:sdtContent>
          <w:p w:rsidR="00D667E2" w:rsidRPr="0086693D" w:rsidRDefault="000256DC" w:rsidP="00D667E2">
            <w:pPr>
              <w:pStyle w:val="Foo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This form needs to be used </w:t>
            </w:r>
            <w:r w:rsidR="0086693D" w:rsidRPr="0086693D">
              <w:rPr>
                <w:rFonts w:ascii="Times New Roman" w:hAnsi="Times New Roman" w:cs="Times New Roman"/>
                <w:sz w:val="20"/>
                <w:szCs w:val="20"/>
              </w:rPr>
              <w:t>for bed bound/chair bou</w:t>
            </w:r>
            <w:r w:rsidR="00DC7E5E">
              <w:rPr>
                <w:rFonts w:ascii="Times New Roman" w:hAnsi="Times New Roman" w:cs="Times New Roman"/>
                <w:sz w:val="20"/>
                <w:szCs w:val="20"/>
              </w:rPr>
              <w:t xml:space="preserve">nd residents under code C </w:t>
            </w:r>
            <w:r w:rsidR="006663DE">
              <w:rPr>
                <w:rFonts w:ascii="Times New Roman" w:hAnsi="Times New Roman" w:cs="Times New Roman"/>
                <w:sz w:val="20"/>
                <w:szCs w:val="20"/>
              </w:rPr>
              <w:t xml:space="preserve">and D </w:t>
            </w:r>
            <w:bookmarkStart w:id="0" w:name="_GoBack"/>
            <w:bookmarkEnd w:id="0"/>
            <w:r w:rsidR="00DC7E5E">
              <w:rPr>
                <w:rFonts w:ascii="Times New Roman" w:hAnsi="Times New Roman" w:cs="Times New Roman"/>
                <w:sz w:val="20"/>
                <w:szCs w:val="20"/>
              </w:rPr>
              <w:t>and in conjunction with the GSF Minimum Protocol.</w:t>
            </w:r>
          </w:p>
          <w:p w:rsidR="00D667E2" w:rsidRPr="00D667E2" w:rsidRDefault="00F46D47" w:rsidP="00D667E2">
            <w:pPr>
              <w:pStyle w:val="Foo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For information </w:t>
            </w:r>
            <w:r w:rsidRPr="00D667E2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667E2" w:rsidRPr="00D667E2">
              <w:rPr>
                <w:rFonts w:ascii="Times New Roman" w:hAnsi="Times New Roman" w:cs="Times New Roman"/>
                <w:sz w:val="20"/>
                <w:szCs w:val="20"/>
              </w:rPr>
              <w:t>how to complete this form see NGH Care Plan Guideline</w:t>
            </w:r>
            <w:r w:rsidR="00BD5585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D667E2" w:rsidRPr="00D667E2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:rsidR="00D667E2" w:rsidRDefault="00D667E2" w:rsidP="00D667E2">
            <w:pPr>
              <w:pStyle w:val="Foo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38C7" w:rsidRPr="006069FB" w:rsidRDefault="00D667E2" w:rsidP="00D667E2">
            <w:pPr>
              <w:pStyle w:val="Foo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0D38C7" w:rsidRPr="006069FB">
              <w:rPr>
                <w:rFonts w:ascii="Times New Roman" w:hAnsi="Times New Roman" w:cs="Times New Roman"/>
                <w:sz w:val="24"/>
                <w:szCs w:val="24"/>
              </w:rPr>
              <w:t xml:space="preserve">Page </w:t>
            </w:r>
            <w:r w:rsidR="006069FB">
              <w:rPr>
                <w:rFonts w:ascii="Times New Roman" w:hAnsi="Times New Roman" w:cs="Times New Roman"/>
                <w:bCs/>
                <w:sz w:val="24"/>
                <w:szCs w:val="24"/>
              </w:rPr>
              <w:t>NO……..</w:t>
            </w:r>
          </w:p>
        </w:sdtContent>
      </w:sdt>
    </w:sdtContent>
  </w:sdt>
  <w:p w:rsidR="006069FB" w:rsidRPr="006069FB" w:rsidRDefault="006069FB">
    <w:pPr>
      <w:pStyle w:val="Footer"/>
      <w:rPr>
        <w:rFonts w:ascii="Times New Roman" w:hAnsi="Times New Roman" w:cs="Times New Roman"/>
        <w:sz w:val="18"/>
        <w:szCs w:val="18"/>
      </w:rPr>
    </w:pPr>
    <w:r w:rsidRPr="006069FB">
      <w:rPr>
        <w:rFonts w:ascii="Times New Roman" w:hAnsi="Times New Roman" w:cs="Times New Roman"/>
        <w:sz w:val="18"/>
        <w:szCs w:val="18"/>
      </w:rPr>
      <w:t xml:space="preserve">Reviewed </w:t>
    </w:r>
    <w:r>
      <w:rPr>
        <w:rFonts w:ascii="Times New Roman" w:hAnsi="Times New Roman" w:cs="Times New Roman"/>
        <w:sz w:val="18"/>
        <w:szCs w:val="18"/>
      </w:rPr>
      <w:t xml:space="preserve">on </w:t>
    </w:r>
    <w:r w:rsidRPr="006069FB">
      <w:rPr>
        <w:rFonts w:ascii="Times New Roman" w:hAnsi="Times New Roman" w:cs="Times New Roman"/>
        <w:sz w:val="18"/>
        <w:szCs w:val="18"/>
      </w:rPr>
      <w:t>28.1.16</w:t>
    </w:r>
    <w:r w:rsidRPr="006069FB">
      <w:rPr>
        <w:rFonts w:ascii="Times New Roman" w:hAnsi="Times New Roman" w:cs="Times New Roman"/>
        <w:sz w:val="18"/>
        <w:szCs w:val="18"/>
      </w:rPr>
      <w:ptab w:relativeTo="margin" w:alignment="center" w:leader="none"/>
    </w:r>
    <w:r w:rsidRPr="006069FB">
      <w:rPr>
        <w:rFonts w:ascii="Times New Roman" w:hAnsi="Times New Roman" w:cs="Times New Roman"/>
        <w:sz w:val="18"/>
        <w:szCs w:val="18"/>
      </w:rPr>
      <w:t xml:space="preserve">Review 28.7.16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63DE" w:rsidRDefault="006663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DBA" w:rsidRDefault="00CC7DBA" w:rsidP="00CA01D6">
      <w:pPr>
        <w:spacing w:after="0" w:line="240" w:lineRule="auto"/>
      </w:pPr>
      <w:r>
        <w:separator/>
      </w:r>
    </w:p>
  </w:footnote>
  <w:footnote w:type="continuationSeparator" w:id="0">
    <w:p w:rsidR="00CC7DBA" w:rsidRDefault="00CC7DBA" w:rsidP="00CA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63DE" w:rsidRDefault="006663D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49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2784"/>
      <w:gridCol w:w="1186"/>
      <w:gridCol w:w="2467"/>
      <w:gridCol w:w="3912"/>
    </w:tblGrid>
    <w:tr w:rsidR="000D38C7" w:rsidRPr="000F59BB" w:rsidTr="00E85680">
      <w:trPr>
        <w:trHeight w:val="419"/>
      </w:trPr>
      <w:tc>
        <w:tcPr>
          <w:tcW w:w="3970" w:type="dxa"/>
          <w:gridSpan w:val="2"/>
          <w:shd w:val="clear" w:color="auto" w:fill="auto"/>
        </w:tcPr>
        <w:p w:rsidR="000D38C7" w:rsidRPr="008F334A" w:rsidRDefault="000D38C7" w:rsidP="00DE4378">
          <w:pPr>
            <w:pStyle w:val="Header"/>
            <w:rPr>
              <w:b/>
            </w:rPr>
          </w:pPr>
          <w:r w:rsidRPr="009001B6">
            <w:rPr>
              <w:noProof/>
              <w:lang w:eastAsia="en-GB"/>
            </w:rPr>
            <w:drawing>
              <wp:inline distT="0" distB="0" distL="0" distR="0" wp14:anchorId="31A64DAA" wp14:editId="53FE3AC3">
                <wp:extent cx="2209800" cy="228600"/>
                <wp:effectExtent l="0" t="0" r="0" b="0"/>
                <wp:docPr id="3" name="Picture 3" descr="\\Ngh-nt01\nightingale share\Marketing &amp; PR\NightingaleHammerson_logo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Ngh-nt01\nightingale share\Marketing &amp; PR\NightingaleHammerson_logo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9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9" w:type="dxa"/>
          <w:gridSpan w:val="2"/>
          <w:shd w:val="clear" w:color="auto" w:fill="auto"/>
        </w:tcPr>
        <w:p w:rsidR="000D38C7" w:rsidRPr="000F59BB" w:rsidRDefault="00CB4F47" w:rsidP="00886287">
          <w:pPr>
            <w:pStyle w:val="Head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C10c</w:t>
          </w:r>
          <w:r w:rsidR="000D38C7" w:rsidRPr="000F59BB">
            <w:rPr>
              <w:rFonts w:ascii="Times New Roman" w:hAnsi="Times New Roman" w:cs="Times New Roman"/>
              <w:b/>
              <w:sz w:val="24"/>
              <w:szCs w:val="24"/>
            </w:rPr>
            <w:t xml:space="preserve"> – </w:t>
          </w:r>
          <w:r w:rsidR="000D38C7">
            <w:rPr>
              <w:rFonts w:ascii="Times New Roman" w:hAnsi="Times New Roman" w:cs="Times New Roman"/>
              <w:b/>
              <w:sz w:val="24"/>
              <w:szCs w:val="24"/>
            </w:rPr>
            <w:t xml:space="preserve">GSF OBSERVATION CHART FOR </w:t>
          </w:r>
          <w:r w:rsidR="00E85680">
            <w:rPr>
              <w:rFonts w:ascii="Times New Roman" w:hAnsi="Times New Roman" w:cs="Times New Roman"/>
              <w:b/>
              <w:sz w:val="24"/>
              <w:szCs w:val="24"/>
            </w:rPr>
            <w:t xml:space="preserve">RESIDENTS </w:t>
          </w:r>
          <w:r w:rsidR="000D38C7">
            <w:rPr>
              <w:rFonts w:ascii="Times New Roman" w:hAnsi="Times New Roman" w:cs="Times New Roman"/>
              <w:b/>
              <w:sz w:val="24"/>
              <w:szCs w:val="24"/>
            </w:rPr>
            <w:t xml:space="preserve">ON CODE C </w:t>
          </w:r>
          <w:r w:rsidR="006663DE">
            <w:rPr>
              <w:rFonts w:ascii="Times New Roman" w:hAnsi="Times New Roman" w:cs="Times New Roman"/>
              <w:b/>
              <w:sz w:val="24"/>
              <w:szCs w:val="24"/>
            </w:rPr>
            <w:t>AND D</w:t>
          </w:r>
        </w:p>
      </w:tc>
    </w:tr>
    <w:tr w:rsidR="000D38C7" w:rsidRPr="00A60E2E" w:rsidTr="00E85680">
      <w:trPr>
        <w:trHeight w:val="240"/>
      </w:trPr>
      <w:tc>
        <w:tcPr>
          <w:tcW w:w="2784" w:type="dxa"/>
          <w:shd w:val="clear" w:color="auto" w:fill="auto"/>
        </w:tcPr>
        <w:p w:rsidR="000D38C7" w:rsidRDefault="000D38C7" w:rsidP="00DE4378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</w:p>
        <w:p w:rsidR="000D38C7" w:rsidRPr="00A60E2E" w:rsidRDefault="000D38C7" w:rsidP="00DE4378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sz w:val="20"/>
              <w:szCs w:val="20"/>
            </w:rPr>
            <w:t>RESIDENT’S NAME</w:t>
          </w:r>
          <w:r w:rsidRPr="00A60E2E">
            <w:rPr>
              <w:rFonts w:ascii="Times New Roman" w:hAnsi="Times New Roman" w:cs="Times New Roman"/>
              <w:b/>
              <w:sz w:val="20"/>
              <w:szCs w:val="20"/>
            </w:rPr>
            <w:t>:</w:t>
          </w:r>
        </w:p>
        <w:p w:rsidR="000D38C7" w:rsidRPr="00A60E2E" w:rsidRDefault="000D38C7" w:rsidP="00DE4378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</w:p>
        <w:p w:rsidR="000D38C7" w:rsidRPr="00A60E2E" w:rsidRDefault="000D38C7" w:rsidP="00DE4378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</w:p>
      </w:tc>
      <w:tc>
        <w:tcPr>
          <w:tcW w:w="1186" w:type="dxa"/>
          <w:shd w:val="clear" w:color="auto" w:fill="auto"/>
        </w:tcPr>
        <w:p w:rsidR="000D38C7" w:rsidRPr="00A60E2E" w:rsidRDefault="000D38C7" w:rsidP="00DE4378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</w:p>
      </w:tc>
      <w:tc>
        <w:tcPr>
          <w:tcW w:w="2467" w:type="dxa"/>
          <w:shd w:val="clear" w:color="auto" w:fill="auto"/>
        </w:tcPr>
        <w:p w:rsidR="000D38C7" w:rsidRDefault="000D38C7" w:rsidP="00DE4378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</w:p>
        <w:p w:rsidR="000D38C7" w:rsidRDefault="000D38C7" w:rsidP="00DE4378">
          <w:pPr>
            <w:pStyle w:val="Header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A60E2E">
            <w:rPr>
              <w:rFonts w:ascii="Times New Roman" w:hAnsi="Times New Roman" w:cs="Times New Roman"/>
              <w:b/>
              <w:sz w:val="20"/>
              <w:szCs w:val="20"/>
            </w:rPr>
            <w:t>UNIT:</w:t>
          </w:r>
        </w:p>
        <w:p w:rsidR="000D38C7" w:rsidRPr="00A60E2E" w:rsidRDefault="000D38C7" w:rsidP="00DE4378">
          <w:pPr>
            <w:pStyle w:val="Header"/>
            <w:rPr>
              <w:rFonts w:ascii="Times New Roman" w:hAnsi="Times New Roman" w:cs="Times New Roman"/>
              <w:b/>
              <w:strike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sz w:val="20"/>
              <w:szCs w:val="20"/>
            </w:rPr>
            <w:t>ROOM NR:</w:t>
          </w:r>
        </w:p>
      </w:tc>
      <w:tc>
        <w:tcPr>
          <w:tcW w:w="3912" w:type="dxa"/>
          <w:shd w:val="clear" w:color="auto" w:fill="auto"/>
        </w:tcPr>
        <w:p w:rsidR="000D38C7" w:rsidRPr="00A60E2E" w:rsidRDefault="000D38C7" w:rsidP="00DE4378">
          <w:pPr>
            <w:pStyle w:val="Header"/>
            <w:rPr>
              <w:rFonts w:ascii="Times New Roman" w:hAnsi="Times New Roman" w:cs="Times New Roman"/>
              <w:b/>
              <w:strike/>
              <w:sz w:val="20"/>
              <w:szCs w:val="20"/>
            </w:rPr>
          </w:pPr>
        </w:p>
      </w:tc>
    </w:tr>
  </w:tbl>
  <w:p w:rsidR="00B631AD" w:rsidRDefault="00B631A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63DE" w:rsidRDefault="006663D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93B6A"/>
    <w:multiLevelType w:val="hybridMultilevel"/>
    <w:tmpl w:val="D68E8696"/>
    <w:lvl w:ilvl="0" w:tplc="87F4401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tLA0MDY2MzM3NzQwMTZX0lEKTi0uzszPAymwrAUAy2XJgiwAAAA="/>
  </w:docVars>
  <w:rsids>
    <w:rsidRoot w:val="00F600CD"/>
    <w:rsid w:val="000256DC"/>
    <w:rsid w:val="0004273D"/>
    <w:rsid w:val="00091352"/>
    <w:rsid w:val="000A375D"/>
    <w:rsid w:val="000D38C7"/>
    <w:rsid w:val="001C657C"/>
    <w:rsid w:val="001D2D98"/>
    <w:rsid w:val="00324ECF"/>
    <w:rsid w:val="003D0FAB"/>
    <w:rsid w:val="00561AB4"/>
    <w:rsid w:val="006069FB"/>
    <w:rsid w:val="006663DE"/>
    <w:rsid w:val="00842C8A"/>
    <w:rsid w:val="0084542A"/>
    <w:rsid w:val="0086693D"/>
    <w:rsid w:val="00886287"/>
    <w:rsid w:val="00A31EF0"/>
    <w:rsid w:val="00A81C62"/>
    <w:rsid w:val="00AA016B"/>
    <w:rsid w:val="00B631AD"/>
    <w:rsid w:val="00BD5585"/>
    <w:rsid w:val="00BE115E"/>
    <w:rsid w:val="00CA01D6"/>
    <w:rsid w:val="00CB4F47"/>
    <w:rsid w:val="00CC7DBA"/>
    <w:rsid w:val="00D667E2"/>
    <w:rsid w:val="00DC7E5E"/>
    <w:rsid w:val="00E456DA"/>
    <w:rsid w:val="00E65CA4"/>
    <w:rsid w:val="00E85680"/>
    <w:rsid w:val="00F46D47"/>
    <w:rsid w:val="00F6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0C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0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0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1D6"/>
  </w:style>
  <w:style w:type="paragraph" w:styleId="Footer">
    <w:name w:val="footer"/>
    <w:basedOn w:val="Normal"/>
    <w:link w:val="FooterChar"/>
    <w:uiPriority w:val="99"/>
    <w:unhideWhenUsed/>
    <w:rsid w:val="00CA0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1D6"/>
  </w:style>
  <w:style w:type="paragraph" w:styleId="ListParagraph">
    <w:name w:val="List Paragraph"/>
    <w:basedOn w:val="Normal"/>
    <w:uiPriority w:val="34"/>
    <w:qFormat/>
    <w:rsid w:val="00A31E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0C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0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0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1D6"/>
  </w:style>
  <w:style w:type="paragraph" w:styleId="Footer">
    <w:name w:val="footer"/>
    <w:basedOn w:val="Normal"/>
    <w:link w:val="FooterChar"/>
    <w:uiPriority w:val="99"/>
    <w:unhideWhenUsed/>
    <w:rsid w:val="00CA01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1D6"/>
  </w:style>
  <w:style w:type="paragraph" w:styleId="ListParagraph">
    <w:name w:val="List Paragraph"/>
    <w:basedOn w:val="Normal"/>
    <w:uiPriority w:val="34"/>
    <w:qFormat/>
    <w:rsid w:val="00A31E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EF51D-28EE-4DB5-9B82-590588C0F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8064EA7A</Template>
  <TotalTime>1</TotalTime>
  <Pages>1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Trinity Hospice</Company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Nicki Parry</dc:creator>
  <cp:lastModifiedBy>Anna Ciejek</cp:lastModifiedBy>
  <cp:revision>2</cp:revision>
  <cp:lastPrinted>2016-10-28T10:56:00Z</cp:lastPrinted>
  <dcterms:created xsi:type="dcterms:W3CDTF">2016-11-15T13:21:00Z</dcterms:created>
  <dcterms:modified xsi:type="dcterms:W3CDTF">2016-11-15T13:21:00Z</dcterms:modified>
</cp:coreProperties>
</file>